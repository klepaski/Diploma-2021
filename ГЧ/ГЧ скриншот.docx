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94F" w:rsidRPr="00B54FC2" w:rsidRDefault="00C50A9F">
      <w:pPr>
        <w:jc w:val="left"/>
        <w:rPr>
          <w:lang w:val="ru-RU"/>
        </w:rPr>
      </w:pPr>
      <w:r>
        <w:rPr>
          <w:b/>
          <w:noProof/>
          <w:szCs w:val="28"/>
          <w:lang w:val="en-US"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-1190713</wp:posOffset>
            </wp:positionH>
            <wp:positionV relativeFrom="paragraph">
              <wp:posOffset>1298576</wp:posOffset>
            </wp:positionV>
            <wp:extent cx="7969807" cy="5719179"/>
            <wp:effectExtent l="127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лавная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69807" cy="571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94F" w:rsidRPr="00B54FC2">
        <w:rPr>
          <w:lang w:val="ru-RU"/>
        </w:rPr>
        <w:br w:type="page"/>
      </w:r>
    </w:p>
    <w:bookmarkStart w:id="0" w:name="_GoBack"/>
    <w:bookmarkEnd w:id="0"/>
    <w:p w:rsidR="00397FC7" w:rsidRPr="006C3BE5" w:rsidRDefault="00C50A9F" w:rsidP="006C3BE5">
      <w:pPr>
        <w:jc w:val="left"/>
        <w:rPr>
          <w:lang w:val="ru-RU"/>
        </w:rPr>
      </w:pPr>
      <w:r>
        <w:rPr>
          <w:b/>
          <w:noProof/>
          <w:szCs w:val="28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7D8687" wp14:editId="069EB746">
                <wp:simplePos x="0" y="0"/>
                <wp:positionH relativeFrom="margin">
                  <wp:posOffset>-486410</wp:posOffset>
                </wp:positionH>
                <wp:positionV relativeFrom="margin">
                  <wp:posOffset>-172720</wp:posOffset>
                </wp:positionV>
                <wp:extent cx="6631305" cy="10054590"/>
                <wp:effectExtent l="0" t="0" r="36195" b="22860"/>
                <wp:wrapNone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1305" cy="10054590"/>
                          <a:chOff x="1124" y="774"/>
                          <a:chExt cx="10441" cy="15504"/>
                        </a:xfrm>
                      </wpg:grpSpPr>
                      <wps:wsp>
                        <wps:cNvPr id="4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922"/>
                        <wps:cNvCnPr>
                          <a:cxnSpLocks noChangeShapeType="1"/>
                        </wps:cNvCnPr>
                        <wps:spPr bwMode="auto">
                          <a:xfrm>
                            <a:off x="1642" y="14094"/>
                            <a:ext cx="1" cy="80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24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25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26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27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30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152" y="14659"/>
                            <a:ext cx="4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1673" y="14659"/>
                            <a:ext cx="57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5175" y="14245"/>
                            <a:ext cx="634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8F5AF2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3149A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Б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ГТУ </w:t>
                              </w:r>
                              <w:r w:rsidR="00435576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05.01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ГЧ</w:t>
                              </w:r>
                            </w:p>
                            <w:p w:rsidR="00C50A9F" w:rsidRPr="0042148F" w:rsidRDefault="00C50A9F" w:rsidP="00C50A9F">
                              <w:pPr>
                                <w:pStyle w:val="ab"/>
                                <w:jc w:val="left"/>
                                <w:rPr>
                                  <w:rFonts w:ascii="Times New Roman" w:hAnsi="Times New Roman"/>
                                  <w:szCs w:val="16"/>
                                  <w:lang w:val="ru-RU"/>
                                </w:rPr>
                              </w:pPr>
                            </w:p>
                            <w:p w:rsidR="00C50A9F" w:rsidRPr="0042148F" w:rsidRDefault="00C50A9F" w:rsidP="00C50A9F">
                              <w:pPr>
                                <w:rPr>
                                  <w:i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939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40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41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42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943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" name="Group 944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8" name="Rectangle 94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42148F" w:rsidRDefault="00C50A9F" w:rsidP="00C50A9F">
                                <w:pPr>
                                  <w:pStyle w:val="ab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" name="Rectangle 94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CF1877" w:rsidRDefault="00C50A9F" w:rsidP="00C50A9F">
                                <w:pPr>
                                  <w:pStyle w:val="ab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Чистякова Ю.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947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1" name="Rectangle 94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42148F" w:rsidRDefault="00C50A9F" w:rsidP="00C50A9F">
                                <w:pPr>
                                  <w:pStyle w:val="ab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94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CF1877" w:rsidRDefault="00C50A9F" w:rsidP="00C50A9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Годун А. В.</w:t>
                                </w:r>
                              </w:p>
                              <w:p w:rsidR="00C50A9F" w:rsidRPr="00CB455E" w:rsidRDefault="00C50A9F" w:rsidP="00C50A9F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950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4" name="Rectangle 9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42148F" w:rsidRDefault="00C50A9F" w:rsidP="00C50A9F">
                                <w:pPr>
                                  <w:pStyle w:val="ab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" name="Rectangle 95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CF1877" w:rsidRDefault="00C50A9F" w:rsidP="00C50A9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Годун А. В.</w:t>
                                </w:r>
                              </w:p>
                              <w:p w:rsidR="00C50A9F" w:rsidRPr="000F5385" w:rsidRDefault="00C50A9F" w:rsidP="00C50A9F">
                                <w:pPr>
                                  <w:rPr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Cs w:val="16"/>
                                    <w:lang w:val="ru-RU"/>
                                  </w:rPr>
                                  <w:t>ГГ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953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507" cy="241"/>
                            <a:chOff x="0" y="0"/>
                            <a:chExt cx="19999" cy="20000"/>
                          </a:xfrm>
                        </wpg:grpSpPr>
                        <wps:wsp>
                          <wps:cNvPr id="37" name="Rectangle 9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42148F" w:rsidRDefault="00C50A9F" w:rsidP="00C50A9F">
                                <w:pPr>
                                  <w:pStyle w:val="ab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Rectangle 95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CF1877" w:rsidRDefault="00C50A9F" w:rsidP="00C50A9F">
                                <w:pPr>
                                  <w:rPr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Рыжанкова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956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0" name="Rectangle 95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42148F" w:rsidRDefault="00C50A9F" w:rsidP="00C50A9F">
                                <w:pPr>
                                  <w:pStyle w:val="ab"/>
                                  <w:jc w:val="left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</w:pPr>
                                <w:r w:rsidRPr="0042148F"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Rectangle 9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0A9F" w:rsidRPr="00CF1877" w:rsidRDefault="00C50A9F" w:rsidP="00C50A9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Пацей Н.В.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2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5189" y="14928"/>
                            <a:ext cx="3285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Default="00C50A9F" w:rsidP="00C50A9F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  <w:t>Скриншот работы</w:t>
                              </w:r>
                            </w:p>
                            <w:p w:rsidR="00C50A9F" w:rsidRPr="000F5385" w:rsidRDefault="00C50A9F" w:rsidP="00C50A9F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0F5385">
                                <w:rPr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  <w:t>веб-приложения аренды услуг программиста</w:t>
                              </w:r>
                            </w:p>
                            <w:p w:rsidR="00C50A9F" w:rsidRPr="00CB455E" w:rsidRDefault="00C50A9F" w:rsidP="00C50A9F">
                              <w:pPr>
                                <w:pStyle w:val="ab"/>
                                <w:suppressAutoHyphens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Line 961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63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42148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966"/>
                        <wps:cNvSpPr>
                          <a:spLocks noChangeArrowheads="1"/>
                        </wps:cNvSpPr>
                        <wps:spPr bwMode="auto">
                          <a:xfrm>
                            <a:off x="10307" y="15203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DA46C1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A46C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Line 967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8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8595" y="15651"/>
                            <a:ext cx="2928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CB455E" w:rsidRDefault="00C50A9F" w:rsidP="00C50A9F">
                              <w:pPr>
                                <w:ind w:right="57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7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7011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, 202</w:t>
                              </w:r>
                              <w:r>
                                <w:rPr>
                                  <w:i/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  <w:p w:rsidR="00C50A9F" w:rsidRPr="0042148F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8684" y="15204"/>
                            <a:ext cx="540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0A9F" w:rsidRPr="0042148F" w:rsidRDefault="00C50A9F" w:rsidP="00C50A9F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D8687" id="Группа 3" o:spid="_x0000_s1128" style="position:absolute;margin-left:-38.3pt;margin-top:-13.6pt;width:522.15pt;height:791.7pt;z-index:251661312;mso-position-horizontal-relative:margin;mso-position-vertic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">
                <v:rect id="Rectangle 921" o:spid="_x0000_s112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  <v:line id="Line 922" o:spid="_x0000_s1130" style="position:absolute;visibility:visible;mso-wrap-style:square" from="1642,14094" to="1643,14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23" o:spid="_x0000_s1131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24" o:spid="_x0000_s1132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25" o:spid="_x0000_s1133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26" o:spid="_x0000_s1134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27" o:spid="_x0000_s1135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928" o:spid="_x0000_s1136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929" o:spid="_x0000_s1137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line id="Line 930" o:spid="_x0000_s1138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<v:rect id="Rectangle 931" o:spid="_x0000_s1139" style="position:absolute;left:1152;top:14659;width:46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Изм.</w:t>
                        </w:r>
                      </w:p>
                    </w:txbxContent>
                  </v:textbox>
                </v:rect>
                <v:rect id="Rectangle 932" o:spid="_x0000_s1140" style="position:absolute;left:1673;top:14659;width:57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933" o:spid="_x0000_s114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34" o:spid="_x0000_s114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35" o:spid="_x0000_s114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rPr>
                            <w:rFonts w:ascii="Times New Roman" w:hAnsi="Times New Roman"/>
                            <w:spacing w:val="-10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pacing w:val="-10"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rect>
                <v:rect id="Rectangle 936" o:spid="_x0000_s114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937" o:spid="_x0000_s114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38" o:spid="_x0000_s1146" style="position:absolute;left:5175;top:14245;width:634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C50A9F" w:rsidRPr="008F5AF2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3149A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Б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ГТУ </w:t>
                        </w:r>
                        <w:r w:rsidR="00435576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05.01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ГЧ</w:t>
                        </w:r>
                      </w:p>
                      <w:p w:rsidR="00C50A9F" w:rsidRPr="0042148F" w:rsidRDefault="00C50A9F" w:rsidP="00C50A9F">
                        <w:pPr>
                          <w:pStyle w:val="ab"/>
                          <w:jc w:val="left"/>
                          <w:rPr>
                            <w:rFonts w:ascii="Times New Roman" w:hAnsi="Times New Roman"/>
                            <w:szCs w:val="16"/>
                            <w:lang w:val="ru-RU"/>
                          </w:rPr>
                        </w:pPr>
                      </w:p>
                      <w:p w:rsidR="00C50A9F" w:rsidRPr="0042148F" w:rsidRDefault="00C50A9F" w:rsidP="00C50A9F">
                        <w:pPr>
                          <w:rPr>
                            <w:i/>
                            <w:szCs w:val="16"/>
                          </w:rPr>
                        </w:pPr>
                      </w:p>
                    </w:txbxContent>
                  </v:textbox>
                </v:rect>
                <v:line id="Line 939" o:spid="_x0000_s114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40" o:spid="_x0000_s114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941" o:spid="_x0000_s114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942" o:spid="_x0000_s115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943" o:spid="_x0000_s115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group id="Group 944" o:spid="_x0000_s115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45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:rsidR="00C50A9F" w:rsidRPr="0042148F" w:rsidRDefault="00C50A9F" w:rsidP="00C50A9F">
                          <w:pPr>
                            <w:pStyle w:val="ab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42148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46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C50A9F" w:rsidRPr="00CF1877" w:rsidRDefault="00C50A9F" w:rsidP="00C50A9F">
                          <w:pPr>
                            <w:pStyle w:val="ab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Чистякова Ю. А.</w:t>
                          </w:r>
                        </w:p>
                      </w:txbxContent>
                    </v:textbox>
                  </v:rect>
                </v:group>
                <v:group id="Group 947" o:spid="_x0000_s115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ctangle 948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<v:textbox inset="1pt,1pt,1pt,1pt">
                      <w:txbxContent>
                        <w:p w:rsidR="00C50A9F" w:rsidRPr="0042148F" w:rsidRDefault="00C50A9F" w:rsidP="00C50A9F">
                          <w:pPr>
                            <w:pStyle w:val="ab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42148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949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:rsidR="00C50A9F" w:rsidRPr="00CF1877" w:rsidRDefault="00C50A9F" w:rsidP="00C50A9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Годун А. В.</w:t>
                          </w:r>
                        </w:p>
                        <w:p w:rsidR="00C50A9F" w:rsidRPr="00CB455E" w:rsidRDefault="00C50A9F" w:rsidP="00C50A9F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950" o:spid="_x0000_s1158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rect id="Rectangle 951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:rsidR="00C50A9F" w:rsidRPr="0042148F" w:rsidRDefault="00C50A9F" w:rsidP="00C50A9F">
                          <w:pPr>
                            <w:pStyle w:val="ab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 w:rsidRPr="0042148F"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952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:rsidR="00C50A9F" w:rsidRPr="00CF1877" w:rsidRDefault="00C50A9F" w:rsidP="00C50A9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Годун А. В.</w:t>
                          </w:r>
                        </w:p>
                        <w:p w:rsidR="00C50A9F" w:rsidRPr="000F5385" w:rsidRDefault="00C50A9F" w:rsidP="00C50A9F">
                          <w:pPr>
                            <w:rPr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Cs w:val="16"/>
                              <w:lang w:val="ru-RU"/>
                            </w:rPr>
                            <w:t>ГГ</w:t>
                          </w:r>
                        </w:p>
                      </w:txbxContent>
                    </v:textbox>
                  </v:rect>
                </v:group>
                <v:group id="Group 953" o:spid="_x0000_s1161" style="position:absolute;left:1144;top:15746;width:2507;height:24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Rectangle 954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:rsidR="00C50A9F" w:rsidRPr="0042148F" w:rsidRDefault="00C50A9F" w:rsidP="00C50A9F">
                          <w:pPr>
                            <w:pStyle w:val="ab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42148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55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:rsidR="00C50A9F" w:rsidRPr="00CF1877" w:rsidRDefault="00C50A9F" w:rsidP="00C50A9F">
                          <w:pPr>
                            <w:rPr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/>
                              <w:sz w:val="16"/>
                              <w:szCs w:val="16"/>
                              <w:lang w:val="ru-RU"/>
                            </w:rPr>
                            <w:t>Рыжанкова А.С.</w:t>
                          </w:r>
                        </w:p>
                      </w:txbxContent>
                    </v:textbox>
                  </v:rect>
                </v:group>
                <v:group id="Group 956" o:spid="_x0000_s1164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rect id="Rectangle 957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:rsidR="00C50A9F" w:rsidRPr="0042148F" w:rsidRDefault="00C50A9F" w:rsidP="00C50A9F">
                          <w:pPr>
                            <w:pStyle w:val="ab"/>
                            <w:jc w:val="left"/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</w:pPr>
                          <w:r w:rsidRPr="0042148F">
                            <w:rPr>
                              <w:rFonts w:ascii="Times New Roman" w:hAnsi="Times New Roman"/>
                              <w:sz w:val="16"/>
                              <w:szCs w:val="16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958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:rsidR="00C50A9F" w:rsidRPr="00CF1877" w:rsidRDefault="00C50A9F" w:rsidP="00C50A9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>Пацей Н.В.</w:t>
                          </w:r>
                        </w:p>
                      </w:txbxContent>
                    </v:textbox>
                  </v:rect>
                </v:group>
                <v:line id="Line 959" o:spid="_x0000_s1167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rect id="Rectangle 960" o:spid="_x0000_s1168" style="position:absolute;left:5189;top:14928;width:3285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C50A9F" w:rsidRDefault="00C50A9F" w:rsidP="00C50A9F">
                        <w:pPr>
                          <w:jc w:val="center"/>
                          <w:rPr>
                            <w:i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  <w:lang w:val="ru-RU"/>
                          </w:rPr>
                          <w:t>Скриншот работы</w:t>
                        </w:r>
                      </w:p>
                      <w:p w:rsidR="00C50A9F" w:rsidRPr="000F5385" w:rsidRDefault="00C50A9F" w:rsidP="00C50A9F">
                        <w:pPr>
                          <w:jc w:val="center"/>
                          <w:rPr>
                            <w:i/>
                            <w:sz w:val="24"/>
                            <w:szCs w:val="24"/>
                            <w:lang w:val="ru-RU"/>
                          </w:rPr>
                        </w:pPr>
                        <w:r w:rsidRPr="000F5385">
                          <w:rPr>
                            <w:i/>
                            <w:sz w:val="24"/>
                            <w:szCs w:val="24"/>
                            <w:lang w:val="ru-RU"/>
                          </w:rPr>
                          <w:t>веб-приложения аренды услуг программиста</w:t>
                        </w:r>
                      </w:p>
                      <w:p w:rsidR="00C50A9F" w:rsidRPr="00CB455E" w:rsidRDefault="00C50A9F" w:rsidP="00C50A9F">
                        <w:pPr>
                          <w:pStyle w:val="ab"/>
                          <w:suppressAutoHyphens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61" o:spid="_x0000_s1169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962" o:spid="_x0000_s1170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963" o:spid="_x0000_s1171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rect id="Rectangle 964" o:spid="_x0000_s1172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Лит.</w:t>
                        </w:r>
                      </w:p>
                    </w:txbxContent>
                  </v:textbox>
                </v:rect>
                <v:rect id="Rectangle 965" o:spid="_x0000_s1173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  <w:r w:rsidRPr="0042148F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66" o:spid="_x0000_s1174" style="position:absolute;left:10307;top:15203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C50A9F" w:rsidRPr="00DA46C1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DA46C1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967" o:spid="_x0000_s1175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line id="Line 968" o:spid="_x0000_s1176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  <v:rect id="Rectangle 969" o:spid="_x0000_s1177" style="position:absolute;left:8595;top:15651;width:2928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C50A9F" w:rsidRPr="00CB455E" w:rsidRDefault="00C50A9F" w:rsidP="00C50A9F">
                        <w:pPr>
                          <w:ind w:right="57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24"/>
                            <w:lang w:val="ru-RU"/>
                          </w:rPr>
                          <w:t>7</w:t>
                        </w:r>
                        <w:r>
                          <w:rPr>
                            <w:i/>
                            <w:sz w:val="24"/>
                          </w:rPr>
                          <w:t>4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>4</w:t>
                        </w:r>
                        <w:r>
                          <w:rPr>
                            <w:i/>
                            <w:sz w:val="24"/>
                          </w:rPr>
                          <w:t>1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>7011</w:t>
                        </w:r>
                        <w:r>
                          <w:rPr>
                            <w:i/>
                            <w:sz w:val="24"/>
                          </w:rPr>
                          <w:t>, 202</w:t>
                        </w:r>
                        <w:r>
                          <w:rPr>
                            <w:i/>
                            <w:sz w:val="24"/>
                            <w:lang w:val="ru-RU"/>
                          </w:rPr>
                          <w:t>1</w:t>
                        </w:r>
                      </w:p>
                      <w:p w:rsidR="00C50A9F" w:rsidRPr="0042148F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color w:val="FFFFFF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970" o:spid="_x0000_s1178" style="position:absolute;left:8684;top:15204;width:54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C50A9F" w:rsidRPr="0042148F" w:rsidRDefault="00C50A9F" w:rsidP="00C50A9F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sectPr w:rsidR="00397FC7" w:rsidRPr="006C3BE5" w:rsidSect="00D51DEF">
      <w:pgSz w:w="11907" w:h="16840" w:code="9"/>
      <w:pgMar w:top="907" w:right="567" w:bottom="1758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A6A"/>
    <w:rsid w:val="00003CCB"/>
    <w:rsid w:val="00011F32"/>
    <w:rsid w:val="000243BA"/>
    <w:rsid w:val="00036E12"/>
    <w:rsid w:val="0007213F"/>
    <w:rsid w:val="000D1C75"/>
    <w:rsid w:val="000E37C0"/>
    <w:rsid w:val="000F5385"/>
    <w:rsid w:val="00151399"/>
    <w:rsid w:val="00166833"/>
    <w:rsid w:val="00177D05"/>
    <w:rsid w:val="001D07EE"/>
    <w:rsid w:val="001E2D72"/>
    <w:rsid w:val="0022750B"/>
    <w:rsid w:val="002A517F"/>
    <w:rsid w:val="002B057C"/>
    <w:rsid w:val="002D2A77"/>
    <w:rsid w:val="002D4A03"/>
    <w:rsid w:val="003008F4"/>
    <w:rsid w:val="0030409B"/>
    <w:rsid w:val="0031161A"/>
    <w:rsid w:val="00337AAA"/>
    <w:rsid w:val="00345C73"/>
    <w:rsid w:val="0034688D"/>
    <w:rsid w:val="00397FC7"/>
    <w:rsid w:val="003B079A"/>
    <w:rsid w:val="003B62F5"/>
    <w:rsid w:val="003C5252"/>
    <w:rsid w:val="003F79B4"/>
    <w:rsid w:val="00435576"/>
    <w:rsid w:val="004869D6"/>
    <w:rsid w:val="004A3964"/>
    <w:rsid w:val="004D1FED"/>
    <w:rsid w:val="00514E5A"/>
    <w:rsid w:val="0055241E"/>
    <w:rsid w:val="00553013"/>
    <w:rsid w:val="00573DA1"/>
    <w:rsid w:val="00583B37"/>
    <w:rsid w:val="005A3EC7"/>
    <w:rsid w:val="005B2C8B"/>
    <w:rsid w:val="005C79FB"/>
    <w:rsid w:val="005F13AC"/>
    <w:rsid w:val="00637A31"/>
    <w:rsid w:val="00685C51"/>
    <w:rsid w:val="006C3BE5"/>
    <w:rsid w:val="006D7F08"/>
    <w:rsid w:val="006F098B"/>
    <w:rsid w:val="007B67C1"/>
    <w:rsid w:val="007E2E11"/>
    <w:rsid w:val="007F250A"/>
    <w:rsid w:val="00804636"/>
    <w:rsid w:val="00834145"/>
    <w:rsid w:val="008662EE"/>
    <w:rsid w:val="008830C1"/>
    <w:rsid w:val="008C192D"/>
    <w:rsid w:val="008F203D"/>
    <w:rsid w:val="00937430"/>
    <w:rsid w:val="0095193C"/>
    <w:rsid w:val="00964662"/>
    <w:rsid w:val="00996BCC"/>
    <w:rsid w:val="009D2FFD"/>
    <w:rsid w:val="009F44A3"/>
    <w:rsid w:val="009F4B1C"/>
    <w:rsid w:val="009F594F"/>
    <w:rsid w:val="00A37CD8"/>
    <w:rsid w:val="00A57B47"/>
    <w:rsid w:val="00A615F7"/>
    <w:rsid w:val="00A84541"/>
    <w:rsid w:val="00A93945"/>
    <w:rsid w:val="00AC759A"/>
    <w:rsid w:val="00B02BAA"/>
    <w:rsid w:val="00B03A96"/>
    <w:rsid w:val="00B128CA"/>
    <w:rsid w:val="00B30231"/>
    <w:rsid w:val="00B54FC2"/>
    <w:rsid w:val="00B9056D"/>
    <w:rsid w:val="00B92D4C"/>
    <w:rsid w:val="00BF48A7"/>
    <w:rsid w:val="00C0595E"/>
    <w:rsid w:val="00C37DA2"/>
    <w:rsid w:val="00C50A9F"/>
    <w:rsid w:val="00C862A8"/>
    <w:rsid w:val="00C9671F"/>
    <w:rsid w:val="00CB455E"/>
    <w:rsid w:val="00CF1877"/>
    <w:rsid w:val="00D51DEF"/>
    <w:rsid w:val="00DA46C1"/>
    <w:rsid w:val="00DB0E3F"/>
    <w:rsid w:val="00E06A6A"/>
    <w:rsid w:val="00E36CAB"/>
    <w:rsid w:val="00E64020"/>
    <w:rsid w:val="00ED4D90"/>
    <w:rsid w:val="00F45015"/>
    <w:rsid w:val="00F4686D"/>
    <w:rsid w:val="00F937B8"/>
    <w:rsid w:val="00FA1F4B"/>
    <w:rsid w:val="00FB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403521"/>
  <w15:docId w15:val="{8676A819-68A4-42E5-8BB3-C318A0A0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517F"/>
    <w:pPr>
      <w:jc w:val="both"/>
    </w:pPr>
    <w:rPr>
      <w:sz w:val="28"/>
      <w:lang w:val="uk-UA"/>
    </w:rPr>
  </w:style>
  <w:style w:type="paragraph" w:styleId="1">
    <w:name w:val="heading 1"/>
    <w:basedOn w:val="a"/>
    <w:next w:val="a"/>
    <w:qFormat/>
    <w:rsid w:val="002A517F"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qFormat/>
    <w:rsid w:val="002A517F"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rsid w:val="002A517F"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rsid w:val="002A517F"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A517F"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rsid w:val="002A517F"/>
    <w:pPr>
      <w:suppressAutoHyphens/>
      <w:spacing w:line="336" w:lineRule="auto"/>
      <w:jc w:val="center"/>
    </w:pPr>
  </w:style>
  <w:style w:type="paragraph" w:styleId="a5">
    <w:name w:val="footer"/>
    <w:basedOn w:val="a"/>
    <w:rsid w:val="002A517F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2A517F"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semiHidden/>
    <w:rsid w:val="002A517F"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0">
    <w:name w:val="toc 2"/>
    <w:basedOn w:val="a"/>
    <w:next w:val="a"/>
    <w:autoRedefine/>
    <w:semiHidden/>
    <w:rsid w:val="002A517F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semiHidden/>
    <w:rsid w:val="002A517F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rsid w:val="002A517F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rsid w:val="002A517F"/>
    <w:pPr>
      <w:spacing w:line="336" w:lineRule="auto"/>
      <w:ind w:firstLine="851"/>
    </w:pPr>
  </w:style>
  <w:style w:type="paragraph" w:customStyle="1" w:styleId="a8">
    <w:name w:val="Переменные"/>
    <w:basedOn w:val="a7"/>
    <w:rsid w:val="002A517F"/>
    <w:pPr>
      <w:tabs>
        <w:tab w:val="left" w:pos="482"/>
      </w:tabs>
      <w:ind w:left="482" w:hanging="482"/>
    </w:pPr>
  </w:style>
  <w:style w:type="paragraph" w:styleId="a9">
    <w:name w:val="Document Map"/>
    <w:basedOn w:val="a"/>
    <w:semiHidden/>
    <w:rsid w:val="002A517F"/>
    <w:pPr>
      <w:shd w:val="clear" w:color="auto" w:fill="000080"/>
    </w:pPr>
    <w:rPr>
      <w:sz w:val="24"/>
    </w:rPr>
  </w:style>
  <w:style w:type="paragraph" w:customStyle="1" w:styleId="aa">
    <w:name w:val="Формула"/>
    <w:basedOn w:val="a7"/>
    <w:rsid w:val="002A517F"/>
    <w:pPr>
      <w:tabs>
        <w:tab w:val="center" w:pos="4536"/>
        <w:tab w:val="right" w:pos="9356"/>
      </w:tabs>
      <w:ind w:firstLine="0"/>
    </w:pPr>
  </w:style>
  <w:style w:type="paragraph" w:customStyle="1" w:styleId="ab">
    <w:name w:val="Чертежный"/>
    <w:link w:val="ac"/>
    <w:rsid w:val="002A517F"/>
    <w:pPr>
      <w:jc w:val="both"/>
    </w:pPr>
    <w:rPr>
      <w:rFonts w:ascii="ISOCPEUR" w:hAnsi="ISOCPEUR"/>
      <w:i/>
      <w:sz w:val="28"/>
      <w:lang w:val="uk-UA"/>
    </w:rPr>
  </w:style>
  <w:style w:type="paragraph" w:customStyle="1" w:styleId="ad">
    <w:name w:val="Листинг программы"/>
    <w:rsid w:val="002A517F"/>
    <w:pPr>
      <w:suppressAutoHyphens/>
    </w:pPr>
    <w:rPr>
      <w:noProof/>
    </w:rPr>
  </w:style>
  <w:style w:type="paragraph" w:styleId="ae">
    <w:name w:val="annotation text"/>
    <w:basedOn w:val="a"/>
    <w:semiHidden/>
    <w:rsid w:val="002A517F"/>
    <w:rPr>
      <w:rFonts w:ascii="Journal" w:hAnsi="Journal"/>
      <w:sz w:val="24"/>
    </w:rPr>
  </w:style>
  <w:style w:type="character" w:customStyle="1" w:styleId="ac">
    <w:name w:val="Чертежный Знак"/>
    <w:link w:val="ab"/>
    <w:rsid w:val="0055241E"/>
    <w:rPr>
      <w:rFonts w:ascii="ISOCPEUR" w:hAnsi="ISOCPEUR"/>
      <w:i/>
      <w:sz w:val="28"/>
      <w:lang w:val="uk-UA"/>
    </w:rPr>
  </w:style>
  <w:style w:type="table" w:styleId="af">
    <w:name w:val="Table Grid"/>
    <w:basedOn w:val="a1"/>
    <w:uiPriority w:val="39"/>
    <w:rsid w:val="00B54FC2"/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Rar$DIa0.243\Forms_A4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017C36EB74DC8498230AAE9C13B81B7" ma:contentTypeVersion="0" ma:contentTypeDescription="Создание документа." ma:contentTypeScope="" ma:versionID="b0004fe8043c84cf36f7683ced03c08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B8D34B-E266-41F3-8F43-163EEADF75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23FAF2-E03D-47D7-8FFF-769A6877B2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4D9A23-A9DB-43CE-8D7B-E329BECD3E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Forms_A4.dot</Template>
  <TotalTime>21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2021-06-02T13:19:00Z</dcterms:created>
  <dcterms:modified xsi:type="dcterms:W3CDTF">2021-06-10T19:39:00Z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0x0101001017C36EB74DC8498230AAE9C13B81B7</vt:lpwstr>
  </property>
</Properties>
</file>